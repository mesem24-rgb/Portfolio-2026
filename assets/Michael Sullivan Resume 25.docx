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CC58C" w14:textId="00C386D1" w:rsidR="005E2090" w:rsidRPr="005E2090" w:rsidRDefault="005E2090">
      <w:pPr>
        <w:rPr>
          <w:sz w:val="8"/>
          <w:szCs w:val="8"/>
        </w:rPr>
      </w:pPr>
    </w:p>
    <w:tbl>
      <w:tblPr>
        <w:tblW w:w="0" w:type="auto"/>
        <w:tblCellMar>
          <w:left w:w="144" w:type="dxa"/>
          <w:right w:w="144" w:type="dxa"/>
        </w:tblCellMar>
        <w:tblLook w:val="0600" w:firstRow="0" w:lastRow="0" w:firstColumn="0" w:lastColumn="0" w:noHBand="1" w:noVBand="1"/>
      </w:tblPr>
      <w:tblGrid>
        <w:gridCol w:w="900"/>
        <w:gridCol w:w="8991"/>
        <w:gridCol w:w="899"/>
      </w:tblGrid>
      <w:tr w:rsidR="00605A5B" w14:paraId="1A983781" w14:textId="77777777" w:rsidTr="005E2090">
        <w:trPr>
          <w:trHeight w:val="2016"/>
        </w:trPr>
        <w:tc>
          <w:tcPr>
            <w:tcW w:w="900" w:type="dxa"/>
          </w:tcPr>
          <w:p w14:paraId="68A37429" w14:textId="77777777" w:rsidR="00605A5B" w:rsidRDefault="00605A5B"/>
        </w:tc>
        <w:tc>
          <w:tcPr>
            <w:tcW w:w="8991" w:type="dxa"/>
          </w:tcPr>
          <w:p w14:paraId="61AC33D1" w14:textId="64BE3822" w:rsidR="00605A5B" w:rsidRPr="00F316AD" w:rsidRDefault="00F90BAD" w:rsidP="00AB2CDC">
            <w:pPr>
              <w:pStyle w:val="TitleAlt"/>
            </w:pPr>
            <w:r>
              <w:rPr>
                <w:rStyle w:val="TitleChar"/>
              </w:rPr>
              <w:t>Michael</w:t>
            </w:r>
            <w:r w:rsidR="00AB2CDC">
              <w:t xml:space="preserve"> </w:t>
            </w:r>
            <w:r>
              <w:t>Sullivan</w:t>
            </w:r>
          </w:p>
          <w:p w14:paraId="264CBA7C" w14:textId="32FFAF79" w:rsidR="00605A5B" w:rsidRPr="00F90BAD" w:rsidRDefault="00F90BAD" w:rsidP="00A77921">
            <w:pPr>
              <w:pStyle w:val="Subtitle"/>
              <w:rPr>
                <w:sz w:val="36"/>
                <w:szCs w:val="36"/>
              </w:rPr>
            </w:pPr>
            <w:r w:rsidRPr="00F90BAD">
              <w:rPr>
                <w:sz w:val="36"/>
                <w:szCs w:val="36"/>
              </w:rPr>
              <w:t>Business Professional/Recruiting Specialist</w:t>
            </w:r>
          </w:p>
        </w:tc>
        <w:tc>
          <w:tcPr>
            <w:tcW w:w="899" w:type="dxa"/>
          </w:tcPr>
          <w:p w14:paraId="689AED8D" w14:textId="77777777" w:rsidR="00605A5B" w:rsidRDefault="00605A5B"/>
        </w:tc>
      </w:tr>
    </w:tbl>
    <w:p w14:paraId="5C961E50" w14:textId="77777777" w:rsidR="00507E93" w:rsidRPr="00507E93" w:rsidRDefault="00507E93">
      <w:pPr>
        <w:rPr>
          <w:sz w:val="8"/>
          <w:szCs w:val="8"/>
        </w:rPr>
      </w:pPr>
    </w:p>
    <w:tbl>
      <w:tblPr>
        <w:tblW w:w="0" w:type="auto"/>
        <w:tblCellMar>
          <w:left w:w="144" w:type="dxa"/>
          <w:right w:w="144" w:type="dxa"/>
        </w:tblCellMar>
        <w:tblLook w:val="0600" w:firstRow="0" w:lastRow="0" w:firstColumn="0" w:lastColumn="0" w:noHBand="1" w:noVBand="1"/>
      </w:tblPr>
      <w:tblGrid>
        <w:gridCol w:w="3601"/>
        <w:gridCol w:w="7189"/>
      </w:tblGrid>
      <w:tr w:rsidR="00507E93" w14:paraId="4FBD0D4B" w14:textId="77777777" w:rsidTr="00E8639E">
        <w:tc>
          <w:tcPr>
            <w:tcW w:w="3601" w:type="dxa"/>
            <w:tcBorders>
              <w:top w:val="single" w:sz="18" w:space="0" w:color="648276" w:themeColor="accent5"/>
              <w:right w:val="single" w:sz="18" w:space="0" w:color="648276" w:themeColor="accent5"/>
            </w:tcBorders>
          </w:tcPr>
          <w:p w14:paraId="0615C3B9" w14:textId="77777777" w:rsidR="00507E93" w:rsidRDefault="00507E93"/>
        </w:tc>
        <w:tc>
          <w:tcPr>
            <w:tcW w:w="7189" w:type="dxa"/>
            <w:tcBorders>
              <w:top w:val="single" w:sz="18" w:space="0" w:color="648276" w:themeColor="accent5"/>
              <w:left w:val="single" w:sz="18" w:space="0" w:color="648276" w:themeColor="accent5"/>
            </w:tcBorders>
          </w:tcPr>
          <w:p w14:paraId="0C024FD3" w14:textId="77777777" w:rsidR="00507E93" w:rsidRDefault="00507E93"/>
        </w:tc>
      </w:tr>
      <w:tr w:rsidR="00605A5B" w14:paraId="3745AE24" w14:textId="77777777" w:rsidTr="00E8639E">
        <w:trPr>
          <w:trHeight w:val="2340"/>
        </w:trPr>
        <w:tc>
          <w:tcPr>
            <w:tcW w:w="3601" w:type="dxa"/>
            <w:tcBorders>
              <w:right w:val="single" w:sz="18" w:space="0" w:color="648276" w:themeColor="accent5"/>
            </w:tcBorders>
          </w:tcPr>
          <w:p w14:paraId="22B3E691" w14:textId="77777777" w:rsidR="00605A5B" w:rsidRPr="00605A5B" w:rsidRDefault="00000000" w:rsidP="00C42F47">
            <w:pPr>
              <w:pStyle w:val="Heading1"/>
              <w:jc w:val="right"/>
            </w:pPr>
            <w:sdt>
              <w:sdtPr>
                <w:id w:val="1604447469"/>
                <w:placeholder>
                  <w:docPart w:val="9C58F82A3FAA492A8AC44AC223E24EE9"/>
                </w:placeholder>
                <w:temporary/>
                <w:showingPlcHdr/>
                <w15:appearance w15:val="hidden"/>
                <w:text/>
              </w:sdtPr>
              <w:sdtContent>
                <w:r w:rsidR="00A77921" w:rsidRPr="00605A5B">
                  <w:t>Contact</w:t>
                </w:r>
              </w:sdtContent>
            </w:sdt>
          </w:p>
          <w:p w14:paraId="3E914359" w14:textId="580613A7" w:rsidR="00C42F47" w:rsidRPr="00C42F47" w:rsidRDefault="00F90BAD" w:rsidP="00C42F47">
            <w:pPr>
              <w:jc w:val="right"/>
            </w:pPr>
            <w:r>
              <w:t>Gulfport, MS</w:t>
            </w:r>
          </w:p>
          <w:p w14:paraId="65D178DC" w14:textId="7B32402B" w:rsidR="00C42F47" w:rsidRPr="00C42F47" w:rsidRDefault="00F90BAD" w:rsidP="00C42F47">
            <w:pPr>
              <w:jc w:val="right"/>
            </w:pPr>
            <w:r>
              <w:t>228.209.2005</w:t>
            </w:r>
          </w:p>
          <w:p w14:paraId="30166D5C" w14:textId="1F648816" w:rsidR="00605A5B" w:rsidRDefault="00F90BAD" w:rsidP="00C42F47">
            <w:pPr>
              <w:jc w:val="right"/>
            </w:pPr>
            <w:r>
              <w:t>mesem24@gmail.com</w:t>
            </w:r>
          </w:p>
        </w:tc>
        <w:tc>
          <w:tcPr>
            <w:tcW w:w="7189" w:type="dxa"/>
            <w:tcBorders>
              <w:left w:val="single" w:sz="18" w:space="0" w:color="648276" w:themeColor="accent5"/>
              <w:bottom w:val="single" w:sz="8" w:space="0" w:color="648276" w:themeColor="accent5"/>
            </w:tcBorders>
          </w:tcPr>
          <w:p w14:paraId="676E294D" w14:textId="6D48922A" w:rsidR="00605A5B" w:rsidRDefault="00A64E4E" w:rsidP="00C42F47">
            <w:pPr>
              <w:pStyle w:val="Heading1"/>
            </w:pPr>
            <w:r>
              <w:t>Professional Summary</w:t>
            </w:r>
          </w:p>
          <w:p w14:paraId="083368BC" w14:textId="37398495" w:rsidR="005D0A02" w:rsidRPr="005D0A02" w:rsidRDefault="005144A5" w:rsidP="005D0A02">
            <w:r>
              <w:t>Results-driven Retail District</w:t>
            </w:r>
            <w:r w:rsidR="00A64E4E">
              <w:t>/Group/Store</w:t>
            </w:r>
            <w:r>
              <w:t xml:space="preserve"> Manager with over </w:t>
            </w:r>
            <w:r w:rsidR="00A64E4E">
              <w:t>2</w:t>
            </w:r>
            <w:r>
              <w:t xml:space="preserve">0 years of experience overseeing multi-store operations, driving revenue growth, and leading high-performing teams. Skilled in strategic planning, process optimization, and </w:t>
            </w:r>
            <w:r w:rsidR="00B139BB">
              <w:t>team development</w:t>
            </w:r>
            <w:r>
              <w:t xml:space="preserve">, with a proven ability to manage </w:t>
            </w:r>
            <w:r w:rsidR="00580A06">
              <w:t>district sales</w:t>
            </w:r>
            <w:r>
              <w:t xml:space="preserve"> exceeding $</w:t>
            </w:r>
            <w:r w:rsidR="000F172E">
              <w:t>20</w:t>
            </w:r>
            <w:r>
              <w:t xml:space="preserve">M and deliver on key performance metrics. Adept at adapting to dynamic environments and implementing innovative solutions to achieve organizational goals. Seeking to leverage </w:t>
            </w:r>
            <w:r w:rsidR="00A759FB">
              <w:t xml:space="preserve">my </w:t>
            </w:r>
            <w:r>
              <w:t xml:space="preserve">leadership, management, and operational expertise in a </w:t>
            </w:r>
            <w:r w:rsidR="00B07352">
              <w:t>Project Manager</w:t>
            </w:r>
            <w:r>
              <w:t xml:space="preserve"> role with</w:t>
            </w:r>
            <w:r w:rsidR="00141D48">
              <w:t xml:space="preserve"> JW Cha</w:t>
            </w:r>
            <w:r w:rsidR="00203182">
              <w:t>in Contractors.</w:t>
            </w:r>
          </w:p>
        </w:tc>
      </w:tr>
      <w:tr w:rsidR="005D36AC" w14:paraId="0DDA74CF" w14:textId="77777777" w:rsidTr="00E8639E">
        <w:trPr>
          <w:trHeight w:val="1332"/>
        </w:trPr>
        <w:tc>
          <w:tcPr>
            <w:tcW w:w="3601" w:type="dxa"/>
            <w:vMerge w:val="restart"/>
            <w:tcBorders>
              <w:right w:val="single" w:sz="18" w:space="0" w:color="648276" w:themeColor="accent5"/>
            </w:tcBorders>
          </w:tcPr>
          <w:p w14:paraId="69E53B60" w14:textId="3667C1DE" w:rsidR="005E38DA" w:rsidRPr="005E38DA" w:rsidRDefault="00000000" w:rsidP="00960CEA">
            <w:pPr>
              <w:pStyle w:val="Heading1"/>
              <w:jc w:val="right"/>
            </w:pPr>
            <w:sdt>
              <w:sdtPr>
                <w:id w:val="1723097672"/>
                <w:placeholder>
                  <w:docPart w:val="52019D10B3AF488AA934FB3F6EDF06A7"/>
                </w:placeholder>
                <w:temporary/>
                <w:showingPlcHdr/>
                <w15:appearance w15:val="hidden"/>
                <w:text/>
              </w:sdtPr>
              <w:sdtContent>
                <w:r w:rsidR="005D36AC">
                  <w:t>Education</w:t>
                </w:r>
              </w:sdtContent>
            </w:sdt>
          </w:p>
          <w:p w14:paraId="078B1442" w14:textId="120DD19D" w:rsidR="0061020A" w:rsidRPr="0061020A" w:rsidRDefault="00F90BAD" w:rsidP="0061020A">
            <w:pPr>
              <w:pStyle w:val="Heading4"/>
              <w:jc w:val="right"/>
              <w:rPr>
                <w:b/>
                <w:bCs/>
              </w:rPr>
            </w:pPr>
            <w:r w:rsidRPr="0061020A">
              <w:rPr>
                <w:b/>
                <w:bCs/>
              </w:rPr>
              <w:t>University of Southern Mississippi</w:t>
            </w:r>
          </w:p>
          <w:p w14:paraId="3063B42A" w14:textId="5BAB5537" w:rsidR="00F90BAD" w:rsidRDefault="00F90BAD" w:rsidP="00485BE3">
            <w:pPr>
              <w:pStyle w:val="Heading4"/>
              <w:jc w:val="right"/>
            </w:pPr>
            <w:r>
              <w:t>Business Management</w:t>
            </w:r>
          </w:p>
          <w:p w14:paraId="28842D52" w14:textId="77777777" w:rsidR="0061020A" w:rsidRPr="0061020A" w:rsidRDefault="0061020A" w:rsidP="0061020A"/>
          <w:p w14:paraId="66A1751C" w14:textId="68C7181E" w:rsidR="005D36AC" w:rsidRPr="0061020A" w:rsidRDefault="00F90BAD" w:rsidP="00485BE3">
            <w:pPr>
              <w:pStyle w:val="Heading4"/>
              <w:jc w:val="right"/>
              <w:rPr>
                <w:b/>
                <w:bCs/>
              </w:rPr>
            </w:pPr>
            <w:r w:rsidRPr="0061020A">
              <w:rPr>
                <w:b/>
                <w:bCs/>
              </w:rPr>
              <w:t>Jones College</w:t>
            </w:r>
          </w:p>
          <w:p w14:paraId="6AB6B0D2" w14:textId="1E08F98F" w:rsidR="002F7591" w:rsidRDefault="00F90BAD" w:rsidP="0061020A">
            <w:pPr>
              <w:pStyle w:val="Heading4"/>
              <w:jc w:val="right"/>
            </w:pPr>
            <w:r>
              <w:t>AS Business Administration</w:t>
            </w:r>
          </w:p>
          <w:p w14:paraId="25FD63B9" w14:textId="77777777" w:rsidR="0061020A" w:rsidRPr="0061020A" w:rsidRDefault="0061020A" w:rsidP="0061020A"/>
          <w:p w14:paraId="3C745C19" w14:textId="6ACA7AFF" w:rsidR="006B24E8" w:rsidRPr="0061020A" w:rsidRDefault="00BC43FC" w:rsidP="00485BE3">
            <w:pPr>
              <w:jc w:val="right"/>
              <w:rPr>
                <w:b/>
                <w:bCs/>
              </w:rPr>
            </w:pPr>
            <w:r w:rsidRPr="0061020A">
              <w:rPr>
                <w:b/>
                <w:bCs/>
              </w:rPr>
              <w:t>Frontend Simplified</w:t>
            </w:r>
          </w:p>
          <w:p w14:paraId="6D498CEF" w14:textId="016744CA" w:rsidR="00DA2BC2" w:rsidRDefault="001477C7" w:rsidP="00485BE3">
            <w:pPr>
              <w:jc w:val="right"/>
            </w:pPr>
            <w:r>
              <w:t xml:space="preserve">Software Development </w:t>
            </w:r>
            <w:r w:rsidR="00D76335">
              <w:t>Certification</w:t>
            </w:r>
          </w:p>
          <w:p w14:paraId="6C84BEE4" w14:textId="77777777" w:rsidR="00BF6E4A" w:rsidRPr="00DA2BC2" w:rsidRDefault="00BF6E4A" w:rsidP="00485BE3">
            <w:pPr>
              <w:jc w:val="right"/>
            </w:pPr>
          </w:p>
          <w:p w14:paraId="0EBE94A4" w14:textId="77777777" w:rsidR="005D36AC" w:rsidRDefault="00000000" w:rsidP="00E8639E">
            <w:pPr>
              <w:pStyle w:val="Heading1"/>
              <w:jc w:val="right"/>
            </w:pPr>
            <w:sdt>
              <w:sdtPr>
                <w:id w:val="-242716918"/>
                <w:placeholder>
                  <w:docPart w:val="9FA51C93E7114363939690A79E646581"/>
                </w:placeholder>
                <w:temporary/>
                <w:showingPlcHdr/>
                <w15:appearance w15:val="hidden"/>
                <w:text/>
              </w:sdtPr>
              <w:sdtContent>
                <w:r w:rsidR="005D36AC" w:rsidRPr="000E1D44">
                  <w:t>Key Skills</w:t>
                </w:r>
              </w:sdtContent>
            </w:sdt>
          </w:p>
          <w:p w14:paraId="0FE70CF0" w14:textId="574D7AB5" w:rsidR="00A04B2A" w:rsidRDefault="00A04B2A" w:rsidP="00E8639E">
            <w:pPr>
              <w:pStyle w:val="Heading4"/>
              <w:jc w:val="right"/>
            </w:pPr>
          </w:p>
          <w:p w14:paraId="40590476" w14:textId="0D1DCECA" w:rsidR="005D36AC" w:rsidRDefault="00294F12" w:rsidP="00DE7DBC">
            <w:pPr>
              <w:jc w:val="right"/>
            </w:pPr>
            <w:r>
              <w:t>Frontend Software Design</w:t>
            </w:r>
          </w:p>
          <w:p w14:paraId="45925754" w14:textId="5DBC9E6A" w:rsidR="00DE7DBC" w:rsidRPr="00A04B2A" w:rsidRDefault="00DE7DBC" w:rsidP="00DE7DBC">
            <w:pPr>
              <w:jc w:val="right"/>
            </w:pPr>
            <w:r>
              <w:t>HTML, CSS, JavaScript</w:t>
            </w:r>
          </w:p>
          <w:p w14:paraId="320CF524" w14:textId="77777777" w:rsidR="005D36AC" w:rsidRPr="0099359E" w:rsidRDefault="00000000" w:rsidP="00DE7DBC">
            <w:pPr>
              <w:pStyle w:val="Heading4"/>
              <w:jc w:val="right"/>
            </w:pPr>
            <w:sdt>
              <w:sdtPr>
                <w:id w:val="-276791090"/>
                <w:placeholder>
                  <w:docPart w:val="D39C31184DC642BDA891CFBC49891BF6"/>
                </w:placeholder>
                <w:temporary/>
                <w:showingPlcHdr/>
                <w15:appearance w15:val="hidden"/>
              </w:sdtPr>
              <w:sdtContent>
                <w:r w:rsidR="005D36AC" w:rsidRPr="0099359E">
                  <w:t>Project Management</w:t>
                </w:r>
              </w:sdtContent>
            </w:sdt>
          </w:p>
          <w:p w14:paraId="36252A7D" w14:textId="77777777" w:rsidR="005D36AC" w:rsidRPr="0099359E" w:rsidRDefault="00000000" w:rsidP="00DE7DBC">
            <w:pPr>
              <w:pStyle w:val="Heading4"/>
              <w:jc w:val="right"/>
            </w:pPr>
            <w:sdt>
              <w:sdtPr>
                <w:id w:val="679850649"/>
                <w:placeholder>
                  <w:docPart w:val="F287DC35F5484FCAAE6F75E72201CEF2"/>
                </w:placeholder>
                <w:temporary/>
                <w:showingPlcHdr/>
                <w15:appearance w15:val="hidden"/>
              </w:sdtPr>
              <w:sdtContent>
                <w:r w:rsidR="005D36AC" w:rsidRPr="0099359E">
                  <w:t>Budget Planning</w:t>
                </w:r>
              </w:sdtContent>
            </w:sdt>
          </w:p>
          <w:p w14:paraId="4ADBD108" w14:textId="77777777" w:rsidR="005D36AC" w:rsidRPr="0099359E" w:rsidRDefault="00000000" w:rsidP="00DE7DBC">
            <w:pPr>
              <w:pStyle w:val="Heading4"/>
              <w:jc w:val="right"/>
            </w:pPr>
            <w:sdt>
              <w:sdtPr>
                <w:id w:val="1638999372"/>
                <w:placeholder>
                  <w:docPart w:val="5B7E28C55EF84ABF8775FBC294D1AB21"/>
                </w:placeholder>
                <w:temporary/>
                <w:showingPlcHdr/>
                <w15:appearance w15:val="hidden"/>
              </w:sdtPr>
              <w:sdtContent>
                <w:r w:rsidR="005D36AC" w:rsidRPr="0099359E">
                  <w:t>Communication</w:t>
                </w:r>
              </w:sdtContent>
            </w:sdt>
          </w:p>
          <w:p w14:paraId="15FEDE8A" w14:textId="77777777" w:rsidR="005D36AC" w:rsidRDefault="00000000" w:rsidP="00DE7DBC">
            <w:pPr>
              <w:pStyle w:val="Heading4"/>
              <w:jc w:val="right"/>
            </w:pPr>
            <w:sdt>
              <w:sdtPr>
                <w:id w:val="596834673"/>
                <w:placeholder>
                  <w:docPart w:val="B5956D4DA8F44B249BEC17E6CA8C4A77"/>
                </w:placeholder>
                <w:temporary/>
                <w:showingPlcHdr/>
                <w15:appearance w15:val="hidden"/>
              </w:sdtPr>
              <w:sdtContent>
                <w:r w:rsidR="005D36AC" w:rsidRPr="0099359E">
                  <w:t>Problem-solving</w:t>
                </w:r>
              </w:sdtContent>
            </w:sdt>
          </w:p>
          <w:p w14:paraId="6D04AF7D" w14:textId="77777777" w:rsidR="00C83D0C" w:rsidRDefault="00C83D0C" w:rsidP="00DE7DBC">
            <w:pPr>
              <w:jc w:val="right"/>
            </w:pPr>
            <w:r>
              <w:t>Scheduling</w:t>
            </w:r>
          </w:p>
          <w:p w14:paraId="4FA38E61" w14:textId="77777777" w:rsidR="00F11E99" w:rsidRDefault="00F11E99" w:rsidP="00DE7DBC">
            <w:pPr>
              <w:jc w:val="right"/>
            </w:pPr>
            <w:r>
              <w:t xml:space="preserve">Business </w:t>
            </w:r>
            <w:r w:rsidR="00E64D7D">
              <w:t>Development</w:t>
            </w:r>
          </w:p>
          <w:p w14:paraId="06C399B0" w14:textId="1F9572C6" w:rsidR="004706DF" w:rsidRDefault="004706DF" w:rsidP="00DE7DBC">
            <w:pPr>
              <w:jc w:val="right"/>
            </w:pPr>
            <w:r>
              <w:t xml:space="preserve">Inventory </w:t>
            </w:r>
            <w:r w:rsidR="0098122D">
              <w:t>Management</w:t>
            </w:r>
          </w:p>
          <w:p w14:paraId="7AC759FB" w14:textId="77777777" w:rsidR="002F631A" w:rsidRDefault="002F631A" w:rsidP="00DE7DBC">
            <w:pPr>
              <w:jc w:val="right"/>
            </w:pPr>
            <w:r>
              <w:t>Team Building</w:t>
            </w:r>
          </w:p>
          <w:p w14:paraId="7D735392" w14:textId="333A6B21" w:rsidR="008534BC" w:rsidRDefault="008534BC" w:rsidP="00DE7DBC">
            <w:pPr>
              <w:jc w:val="right"/>
            </w:pPr>
            <w:r>
              <w:t>Coaching and Development</w:t>
            </w:r>
          </w:p>
          <w:p w14:paraId="1F9002F6" w14:textId="09819716" w:rsidR="004129CF" w:rsidRDefault="004129CF" w:rsidP="00DE7DBC">
            <w:pPr>
              <w:jc w:val="right"/>
            </w:pPr>
            <w:r>
              <w:lastRenderedPageBreak/>
              <w:t>Performance Management</w:t>
            </w:r>
          </w:p>
          <w:p w14:paraId="5240815B" w14:textId="2754B9D4" w:rsidR="0099039E" w:rsidRDefault="0099039E" w:rsidP="00F11E99">
            <w:pPr>
              <w:jc w:val="right"/>
            </w:pPr>
            <w:r>
              <w:t>KPI Tracking</w:t>
            </w:r>
          </w:p>
          <w:p w14:paraId="472466D4" w14:textId="77777777" w:rsidR="00761B85" w:rsidRDefault="00761B85" w:rsidP="00F11E99">
            <w:pPr>
              <w:jc w:val="right"/>
            </w:pPr>
            <w:r>
              <w:t>CRM Software</w:t>
            </w:r>
          </w:p>
          <w:p w14:paraId="6DEEEEA7" w14:textId="598FEB76" w:rsidR="00761B85" w:rsidRPr="00F11E99" w:rsidRDefault="00761B85" w:rsidP="00F11E99">
            <w:pPr>
              <w:jc w:val="right"/>
            </w:pPr>
            <w:r>
              <w:t>Excel</w:t>
            </w:r>
          </w:p>
        </w:tc>
        <w:tc>
          <w:tcPr>
            <w:tcW w:w="7189" w:type="dxa"/>
            <w:tcBorders>
              <w:top w:val="single" w:sz="8" w:space="0" w:color="648276" w:themeColor="accent5"/>
              <w:left w:val="single" w:sz="18" w:space="0" w:color="648276" w:themeColor="accent5"/>
              <w:bottom w:val="single" w:sz="8" w:space="0" w:color="648276" w:themeColor="accent5"/>
            </w:tcBorders>
          </w:tcPr>
          <w:p w14:paraId="02467934" w14:textId="77777777" w:rsidR="005D36AC" w:rsidRDefault="00000000" w:rsidP="00C42F47">
            <w:pPr>
              <w:pStyle w:val="Heading1"/>
            </w:pPr>
            <w:sdt>
              <w:sdtPr>
                <w:id w:val="-1767221959"/>
                <w:placeholder>
                  <w:docPart w:val="F33E3AE6E8D64D139FC7FF93374801A1"/>
                </w:placeholder>
                <w:temporary/>
                <w:showingPlcHdr/>
                <w15:appearance w15:val="hidden"/>
                <w:text/>
              </w:sdtPr>
              <w:sdtContent>
                <w:r w:rsidR="005D36AC">
                  <w:t>Experience</w:t>
                </w:r>
              </w:sdtContent>
            </w:sdt>
          </w:p>
          <w:p w14:paraId="2D5C218D" w14:textId="77777777" w:rsidR="002A0610" w:rsidRPr="002E183F" w:rsidRDefault="002A0610" w:rsidP="002A0610">
            <w:pPr>
              <w:spacing w:before="40" w:line="240" w:lineRule="auto"/>
              <w:outlineLvl w:val="1"/>
              <w:rPr>
                <w:i/>
                <w:sz w:val="20"/>
              </w:rPr>
            </w:pPr>
            <w:r w:rsidRPr="002E183F">
              <w:rPr>
                <w:i/>
                <w:sz w:val="20"/>
              </w:rPr>
              <w:t>August 201</w:t>
            </w:r>
            <w:r>
              <w:rPr>
                <w:i/>
                <w:sz w:val="20"/>
              </w:rPr>
              <w:t>5</w:t>
            </w:r>
            <w:r w:rsidRPr="002E183F">
              <w:rPr>
                <w:i/>
                <w:sz w:val="20"/>
              </w:rPr>
              <w:t xml:space="preserve"> – July 201</w:t>
            </w:r>
            <w:r>
              <w:rPr>
                <w:i/>
                <w:sz w:val="20"/>
              </w:rPr>
              <w:t>9 (could not relocate to retain position)</w:t>
            </w:r>
          </w:p>
          <w:p w14:paraId="427FF4EA" w14:textId="77777777" w:rsidR="002A0610" w:rsidRDefault="002A0610" w:rsidP="002A0610">
            <w:pPr>
              <w:pStyle w:val="Heading2"/>
              <w:rPr>
                <w:i w:val="0"/>
                <w:sz w:val="22"/>
              </w:rPr>
            </w:pPr>
            <w:r w:rsidRPr="002E183F">
              <w:rPr>
                <w:i w:val="0"/>
                <w:sz w:val="22"/>
              </w:rPr>
              <w:t>District Manager</w:t>
            </w:r>
            <w:r>
              <w:rPr>
                <w:i w:val="0"/>
                <w:sz w:val="22"/>
              </w:rPr>
              <w:t>/Group Manager</w:t>
            </w:r>
            <w:r w:rsidRPr="002E183F">
              <w:rPr>
                <w:i w:val="0"/>
                <w:sz w:val="22"/>
              </w:rPr>
              <w:t xml:space="preserve"> • GameStop MS Gulf Coast</w:t>
            </w:r>
          </w:p>
          <w:p w14:paraId="41E394EB" w14:textId="2454815A" w:rsidR="002A0610" w:rsidRPr="00721572" w:rsidRDefault="002A0610" w:rsidP="002A0610">
            <w:pPr>
              <w:numPr>
                <w:ilvl w:val="0"/>
                <w:numId w:val="1"/>
              </w:numPr>
            </w:pPr>
            <w:r w:rsidRPr="00721572">
              <w:t xml:space="preserve">Directed the overall operations of </w:t>
            </w:r>
            <w:r w:rsidR="00B22C82">
              <w:t>u</w:t>
            </w:r>
            <w:r w:rsidR="00E01BE8">
              <w:t>p to 19</w:t>
            </w:r>
            <w:r w:rsidRPr="00721572">
              <w:t xml:space="preserve"> retail locations </w:t>
            </w:r>
            <w:r>
              <w:t xml:space="preserve">and 100+ employees </w:t>
            </w:r>
            <w:r w:rsidRPr="00721572">
              <w:t>within the district, ensuring alignment with corporate objectives and standards.</w:t>
            </w:r>
          </w:p>
          <w:p w14:paraId="52D4C207" w14:textId="77777777" w:rsidR="002A0610" w:rsidRDefault="002A0610" w:rsidP="002A0610">
            <w:pPr>
              <w:numPr>
                <w:ilvl w:val="0"/>
                <w:numId w:val="1"/>
              </w:numPr>
            </w:pPr>
            <w:r w:rsidRPr="00721572">
              <w:t>Implemented strategic plans to drive sales growth, increase market share, and exceed revenue targets.</w:t>
            </w:r>
          </w:p>
          <w:p w14:paraId="74AAFA79" w14:textId="7C22415A" w:rsidR="0098122D" w:rsidRPr="00721572" w:rsidRDefault="003A6CF9" w:rsidP="002A0610">
            <w:pPr>
              <w:numPr>
                <w:ilvl w:val="0"/>
                <w:numId w:val="1"/>
              </w:numPr>
            </w:pPr>
            <w:r>
              <w:t>Conduct</w:t>
            </w:r>
            <w:r w:rsidR="0098122D">
              <w:t xml:space="preserve"> </w:t>
            </w:r>
            <w:r w:rsidR="00B014F8">
              <w:t>full-store inventories of all locat</w:t>
            </w:r>
            <w:r w:rsidR="00004F32">
              <w:t xml:space="preserve">ions twice a year to </w:t>
            </w:r>
            <w:r w:rsidR="002616F6">
              <w:t>ensure store</w:t>
            </w:r>
            <w:r w:rsidR="00893DC8">
              <w:t xml:space="preserve"> stock </w:t>
            </w:r>
            <w:r w:rsidR="003D5FB5">
              <w:t>is</w:t>
            </w:r>
            <w:r w:rsidR="00893DC8">
              <w:t xml:space="preserve"> maintained while mini</w:t>
            </w:r>
            <w:r w:rsidR="000D0D7B">
              <w:t>mizing cost and maximizing profitability.</w:t>
            </w:r>
          </w:p>
          <w:p w14:paraId="47246B65" w14:textId="77777777" w:rsidR="002A0610" w:rsidRPr="00721572" w:rsidRDefault="002A0610" w:rsidP="002A0610">
            <w:pPr>
              <w:numPr>
                <w:ilvl w:val="0"/>
                <w:numId w:val="1"/>
              </w:numPr>
            </w:pPr>
            <w:r w:rsidRPr="00721572">
              <w:t>Provided leadership and guidance to store managers and staff, fostering a culture of accountability, teamwork, and continuous improvement.</w:t>
            </w:r>
          </w:p>
          <w:p w14:paraId="5B38EE43" w14:textId="77777777" w:rsidR="002A0610" w:rsidRPr="00721572" w:rsidRDefault="002A0610" w:rsidP="002A0610">
            <w:pPr>
              <w:numPr>
                <w:ilvl w:val="0"/>
                <w:numId w:val="1"/>
              </w:numPr>
            </w:pPr>
            <w:r w:rsidRPr="00721572">
              <w:t>Conducted regular store visits to assess performance, provide feedback, and identify opportunities for improvement.</w:t>
            </w:r>
          </w:p>
          <w:p w14:paraId="321961BF" w14:textId="77777777" w:rsidR="002A0610" w:rsidRPr="00721572" w:rsidRDefault="002A0610" w:rsidP="002A0610">
            <w:pPr>
              <w:numPr>
                <w:ilvl w:val="0"/>
                <w:numId w:val="1"/>
              </w:numPr>
            </w:pPr>
            <w:r w:rsidRPr="00721572">
              <w:t>Oversaw recruitment, training, and development initiatives to build high-performing teams focused on delivering exceptional customer service.</w:t>
            </w:r>
          </w:p>
          <w:p w14:paraId="65EB2D85" w14:textId="77777777" w:rsidR="00417D5D" w:rsidRDefault="002A0610" w:rsidP="008D7260">
            <w:pPr>
              <w:numPr>
                <w:ilvl w:val="0"/>
                <w:numId w:val="1"/>
              </w:numPr>
            </w:pPr>
            <w:r w:rsidRPr="00721572">
              <w:t>Managed budgetary responsibilities, including forecasting, expense control, and resource allocation, to achieve financial objectives.</w:t>
            </w:r>
          </w:p>
          <w:p w14:paraId="1349B611" w14:textId="2945895E" w:rsidR="00C745B4" w:rsidRPr="005D0A02" w:rsidRDefault="00C745B4" w:rsidP="008D7260">
            <w:pPr>
              <w:numPr>
                <w:ilvl w:val="0"/>
                <w:numId w:val="1"/>
              </w:numPr>
            </w:pPr>
            <w:r>
              <w:t xml:space="preserve">Provided </w:t>
            </w:r>
            <w:r w:rsidR="005926DB">
              <w:t>a monthly business report to the Regional Supervisor</w:t>
            </w:r>
            <w:r w:rsidR="0040220A">
              <w:t xml:space="preserve"> </w:t>
            </w:r>
            <w:r w:rsidR="00DF41CE">
              <w:t>assessing</w:t>
            </w:r>
            <w:r w:rsidR="000979AC">
              <w:t xml:space="preserve"> each store </w:t>
            </w:r>
            <w:r w:rsidR="00155EDF">
              <w:t xml:space="preserve">measuring </w:t>
            </w:r>
            <w:r w:rsidR="0075312F">
              <w:t>succ</w:t>
            </w:r>
            <w:r w:rsidR="00AE715B">
              <w:t xml:space="preserve">esses and identifying </w:t>
            </w:r>
            <w:r w:rsidR="004145F6">
              <w:t>areas of improvement.</w:t>
            </w:r>
          </w:p>
        </w:tc>
      </w:tr>
      <w:tr w:rsidR="005D36AC" w14:paraId="7BCCEA0E" w14:textId="77777777" w:rsidTr="005E2090">
        <w:trPr>
          <w:trHeight w:val="907"/>
        </w:trPr>
        <w:tc>
          <w:tcPr>
            <w:tcW w:w="3601" w:type="dxa"/>
            <w:vMerge/>
            <w:tcBorders>
              <w:right w:val="single" w:sz="18" w:space="0" w:color="648276" w:themeColor="accent5"/>
            </w:tcBorders>
          </w:tcPr>
          <w:p w14:paraId="10BFD962" w14:textId="77777777" w:rsidR="005D36AC" w:rsidRDefault="005D36AC" w:rsidP="00C42F47">
            <w:pPr>
              <w:pStyle w:val="Heading1"/>
              <w:jc w:val="right"/>
            </w:pPr>
          </w:p>
        </w:tc>
        <w:tc>
          <w:tcPr>
            <w:tcW w:w="7189" w:type="dxa"/>
            <w:tcBorders>
              <w:top w:val="single" w:sz="8" w:space="0" w:color="648276" w:themeColor="accent5"/>
              <w:left w:val="single" w:sz="18" w:space="0" w:color="648276" w:themeColor="accent5"/>
              <w:bottom w:val="single" w:sz="8" w:space="0" w:color="648276" w:themeColor="accent5"/>
            </w:tcBorders>
            <w:vAlign w:val="center"/>
          </w:tcPr>
          <w:p w14:paraId="77E972E7" w14:textId="77777777" w:rsidR="000152ED" w:rsidRDefault="000152ED" w:rsidP="000152ED">
            <w:pPr>
              <w:pStyle w:val="Heading2"/>
            </w:pPr>
            <w:r>
              <w:t>July 2019 – Present</w:t>
            </w:r>
          </w:p>
          <w:p w14:paraId="51E9F58A" w14:textId="77777777" w:rsidR="000152ED" w:rsidRPr="009A46A4" w:rsidRDefault="000152ED" w:rsidP="000152ED">
            <w:pPr>
              <w:pStyle w:val="Heading2"/>
            </w:pPr>
            <w:r>
              <w:t>July 2003 – 2015</w:t>
            </w:r>
          </w:p>
          <w:p w14:paraId="177D7F16" w14:textId="77777777" w:rsidR="000152ED" w:rsidRDefault="000152ED" w:rsidP="000152ED">
            <w:r>
              <w:t xml:space="preserve">General Manager </w:t>
            </w:r>
            <w:r w:rsidRPr="000E1D44">
              <w:t>•</w:t>
            </w:r>
            <w:r>
              <w:t xml:space="preserve"> GameStop Military Store</w:t>
            </w:r>
          </w:p>
          <w:p w14:paraId="44811B33" w14:textId="77777777" w:rsidR="000152ED" w:rsidRPr="00417D5D" w:rsidRDefault="000152ED" w:rsidP="000152ED">
            <w:pPr>
              <w:numPr>
                <w:ilvl w:val="0"/>
                <w:numId w:val="3"/>
              </w:numPr>
            </w:pPr>
            <w:r>
              <w:t>Oversee</w:t>
            </w:r>
            <w:r w:rsidRPr="00417D5D">
              <w:t xml:space="preserve"> daily operations, including sales, staffing, and inventory management.</w:t>
            </w:r>
          </w:p>
          <w:p w14:paraId="27FD53D0" w14:textId="77777777" w:rsidR="000152ED" w:rsidRPr="00417D5D" w:rsidRDefault="000152ED" w:rsidP="000152ED">
            <w:pPr>
              <w:numPr>
                <w:ilvl w:val="0"/>
                <w:numId w:val="3"/>
              </w:numPr>
            </w:pPr>
            <w:r w:rsidRPr="00417D5D">
              <w:t xml:space="preserve">Collaborate with the </w:t>
            </w:r>
            <w:r>
              <w:t>management team</w:t>
            </w:r>
            <w:r w:rsidRPr="00417D5D">
              <w:t xml:space="preserve"> to develop and implement strategies to drive sales and improve operational efficiency.</w:t>
            </w:r>
          </w:p>
          <w:p w14:paraId="3C8515B3" w14:textId="77777777" w:rsidR="000152ED" w:rsidRPr="00417D5D" w:rsidRDefault="000152ED" w:rsidP="000152ED">
            <w:pPr>
              <w:numPr>
                <w:ilvl w:val="0"/>
                <w:numId w:val="3"/>
              </w:numPr>
            </w:pPr>
            <w:r w:rsidRPr="00417D5D">
              <w:t>Train and mentored staff to deliver exceptional customer service and meet performance targets.</w:t>
            </w:r>
          </w:p>
          <w:p w14:paraId="589E4446" w14:textId="77777777" w:rsidR="000152ED" w:rsidRPr="00417D5D" w:rsidRDefault="000152ED" w:rsidP="000152ED">
            <w:pPr>
              <w:numPr>
                <w:ilvl w:val="0"/>
                <w:numId w:val="3"/>
              </w:numPr>
            </w:pPr>
            <w:r w:rsidRPr="00417D5D">
              <w:t>Analyze sales data and market trends to identify opportunities for growth and optimization.</w:t>
            </w:r>
          </w:p>
          <w:p w14:paraId="4AAE1FE0" w14:textId="77777777" w:rsidR="000152ED" w:rsidRPr="00417D5D" w:rsidRDefault="000152ED" w:rsidP="000152ED">
            <w:pPr>
              <w:numPr>
                <w:ilvl w:val="0"/>
                <w:numId w:val="3"/>
              </w:numPr>
            </w:pPr>
            <w:r>
              <w:t>Implement</w:t>
            </w:r>
            <w:r w:rsidRPr="00417D5D">
              <w:t xml:space="preserve"> the development and execution of promotional activities and events.</w:t>
            </w:r>
          </w:p>
          <w:p w14:paraId="1509A42D" w14:textId="77777777" w:rsidR="000152ED" w:rsidRPr="00417D5D" w:rsidRDefault="000152ED" w:rsidP="000152ED">
            <w:pPr>
              <w:numPr>
                <w:ilvl w:val="0"/>
                <w:numId w:val="3"/>
              </w:numPr>
            </w:pPr>
            <w:r>
              <w:t>Responsible for</w:t>
            </w:r>
            <w:r w:rsidRPr="00417D5D">
              <w:t xml:space="preserve"> inventory management, ensuring accurate stock levels and minimizing shrinkage.</w:t>
            </w:r>
          </w:p>
          <w:p w14:paraId="345D5685" w14:textId="1C172C20" w:rsidR="0039271B" w:rsidRPr="00E8639E" w:rsidRDefault="0039271B" w:rsidP="000152ED">
            <w:pPr>
              <w:numPr>
                <w:ilvl w:val="0"/>
                <w:numId w:val="3"/>
              </w:numPr>
            </w:pPr>
          </w:p>
        </w:tc>
      </w:tr>
      <w:tr w:rsidR="009D3EC2" w14:paraId="01DE3BBF" w14:textId="77777777" w:rsidTr="005E2090">
        <w:trPr>
          <w:trHeight w:val="900"/>
        </w:trPr>
        <w:tc>
          <w:tcPr>
            <w:tcW w:w="3601" w:type="dxa"/>
            <w:vMerge/>
            <w:tcBorders>
              <w:right w:val="single" w:sz="18" w:space="0" w:color="648276" w:themeColor="accent5"/>
            </w:tcBorders>
          </w:tcPr>
          <w:p w14:paraId="7F3C0EB2" w14:textId="77777777" w:rsidR="009D3EC2" w:rsidRDefault="009D3EC2" w:rsidP="009D3EC2">
            <w:pPr>
              <w:pStyle w:val="Heading1"/>
              <w:jc w:val="right"/>
            </w:pPr>
          </w:p>
        </w:tc>
        <w:tc>
          <w:tcPr>
            <w:tcW w:w="7189" w:type="dxa"/>
            <w:tcBorders>
              <w:top w:val="single" w:sz="8" w:space="0" w:color="648276" w:themeColor="accent5"/>
              <w:left w:val="single" w:sz="18" w:space="0" w:color="648276" w:themeColor="accent5"/>
              <w:bottom w:val="single" w:sz="8" w:space="0" w:color="648276" w:themeColor="accent5"/>
            </w:tcBorders>
            <w:vAlign w:val="center"/>
          </w:tcPr>
          <w:p w14:paraId="760ABAE5" w14:textId="77777777" w:rsidR="009D3EC2" w:rsidRPr="002E183F" w:rsidRDefault="009D3EC2" w:rsidP="009D3EC2">
            <w:pPr>
              <w:spacing w:before="40" w:line="240" w:lineRule="auto"/>
              <w:outlineLvl w:val="1"/>
              <w:rPr>
                <w:i/>
                <w:sz w:val="20"/>
              </w:rPr>
            </w:pPr>
            <w:r>
              <w:rPr>
                <w:i/>
                <w:sz w:val="20"/>
              </w:rPr>
              <w:t>April 2022</w:t>
            </w:r>
            <w:r w:rsidRPr="002E183F">
              <w:rPr>
                <w:i/>
                <w:sz w:val="20"/>
              </w:rPr>
              <w:t xml:space="preserve"> – </w:t>
            </w:r>
            <w:r>
              <w:rPr>
                <w:i/>
                <w:sz w:val="20"/>
              </w:rPr>
              <w:t>April</w:t>
            </w:r>
            <w:r w:rsidRPr="002E183F">
              <w:rPr>
                <w:i/>
                <w:sz w:val="20"/>
              </w:rPr>
              <w:t xml:space="preserve"> 20</w:t>
            </w:r>
            <w:r>
              <w:rPr>
                <w:i/>
                <w:sz w:val="20"/>
              </w:rPr>
              <w:t>24</w:t>
            </w:r>
          </w:p>
          <w:p w14:paraId="14B0CBF2" w14:textId="77777777" w:rsidR="009D3EC2" w:rsidRDefault="009D3EC2" w:rsidP="009D3EC2">
            <w:r>
              <w:t>Recruiting Specialist</w:t>
            </w:r>
            <w:r w:rsidRPr="002E183F">
              <w:t xml:space="preserve"> • </w:t>
            </w:r>
            <w:r>
              <w:t>Compass Group Recruiting</w:t>
            </w:r>
          </w:p>
          <w:p w14:paraId="5D8CB3FE" w14:textId="0AB658B0" w:rsidR="009D3EC2" w:rsidRPr="007A667F" w:rsidRDefault="009D3EC2" w:rsidP="009D3EC2">
            <w:pPr>
              <w:numPr>
                <w:ilvl w:val="0"/>
                <w:numId w:val="3"/>
              </w:numPr>
            </w:pPr>
            <w:r w:rsidRPr="007A667F">
              <w:t xml:space="preserve">Spearheaded full-cycle recruitment processes for various </w:t>
            </w:r>
            <w:r w:rsidR="007E5D59" w:rsidRPr="007A667F">
              <w:t>departments</w:t>
            </w:r>
            <w:r w:rsidRPr="007A667F">
              <w:t xml:space="preserve"> including sourcing candidates, conducting interviews, and negotiating offers.</w:t>
            </w:r>
          </w:p>
          <w:p w14:paraId="79E1F023" w14:textId="77777777" w:rsidR="009D3EC2" w:rsidRPr="007A667F" w:rsidRDefault="009D3EC2" w:rsidP="009D3EC2">
            <w:pPr>
              <w:numPr>
                <w:ilvl w:val="0"/>
                <w:numId w:val="3"/>
              </w:numPr>
            </w:pPr>
            <w:r w:rsidRPr="007A667F">
              <w:t>Developed and implemented innovative recruitment strategies to attract high-quality candidates, resulting in a significant increase in applicant pool diversity.</w:t>
            </w:r>
          </w:p>
          <w:p w14:paraId="6BC658E3" w14:textId="77777777" w:rsidR="009D3EC2" w:rsidRPr="007A667F" w:rsidRDefault="009D3EC2" w:rsidP="009D3EC2">
            <w:pPr>
              <w:numPr>
                <w:ilvl w:val="0"/>
                <w:numId w:val="3"/>
              </w:numPr>
            </w:pPr>
            <w:r w:rsidRPr="007A667F">
              <w:t>Collaborated with</w:t>
            </w:r>
            <w:r>
              <w:t xml:space="preserve"> and maintained relationships with</w:t>
            </w:r>
            <w:r w:rsidRPr="007A667F">
              <w:t xml:space="preserve"> </w:t>
            </w:r>
            <w:r>
              <w:t xml:space="preserve">HR, </w:t>
            </w:r>
            <w:r w:rsidRPr="007A667F">
              <w:t xml:space="preserve">hiring managers </w:t>
            </w:r>
            <w:r>
              <w:t xml:space="preserve">and C-level executives </w:t>
            </w:r>
            <w:r w:rsidRPr="007A667F">
              <w:t>to define job requirements and establish candidate selection criteria.</w:t>
            </w:r>
          </w:p>
          <w:p w14:paraId="0C2EFE4B" w14:textId="334CE524" w:rsidR="009D3EC2" w:rsidRPr="00E8639E" w:rsidRDefault="009D3EC2" w:rsidP="009D3EC2">
            <w:pPr>
              <w:numPr>
                <w:ilvl w:val="0"/>
                <w:numId w:val="1"/>
              </w:numPr>
            </w:pPr>
            <w:r w:rsidRPr="007A667F">
              <w:t>Utilized</w:t>
            </w:r>
            <w:r>
              <w:t xml:space="preserve"> Recruit CRM, Bullhorn, Zoom Info, </w:t>
            </w:r>
            <w:proofErr w:type="gramStart"/>
            <w:r>
              <w:t>Indeed</w:t>
            </w:r>
            <w:proofErr w:type="gramEnd"/>
            <w:r>
              <w:t>, LinkedIn, Monster, Zip Recruiter and</w:t>
            </w:r>
            <w:r w:rsidRPr="007A667F">
              <w:t xml:space="preserve"> </w:t>
            </w:r>
            <w:r>
              <w:t xml:space="preserve">other applications </w:t>
            </w:r>
            <w:r w:rsidRPr="007A667F">
              <w:t>to manage candidate pipelines, track recruitment metrics, and generate reports for management.</w:t>
            </w:r>
          </w:p>
        </w:tc>
      </w:tr>
      <w:tr w:rsidR="009D3EC2" w14:paraId="298A49B7" w14:textId="77777777" w:rsidTr="005E2090">
        <w:trPr>
          <w:trHeight w:val="1339"/>
        </w:trPr>
        <w:tc>
          <w:tcPr>
            <w:tcW w:w="3601" w:type="dxa"/>
            <w:tcBorders>
              <w:right w:val="single" w:sz="18" w:space="0" w:color="648276" w:themeColor="accent5"/>
            </w:tcBorders>
          </w:tcPr>
          <w:p w14:paraId="59EE40C0" w14:textId="77777777" w:rsidR="009D3EC2" w:rsidRDefault="009D3EC2" w:rsidP="009D3EC2"/>
        </w:tc>
        <w:tc>
          <w:tcPr>
            <w:tcW w:w="7189" w:type="dxa"/>
            <w:tcBorders>
              <w:top w:val="single" w:sz="8" w:space="0" w:color="648276" w:themeColor="accent5"/>
              <w:left w:val="single" w:sz="18" w:space="0" w:color="648276" w:themeColor="accent5"/>
              <w:bottom w:val="single" w:sz="8" w:space="0" w:color="648276" w:themeColor="accent5"/>
            </w:tcBorders>
          </w:tcPr>
          <w:p w14:paraId="2436F971" w14:textId="77777777" w:rsidR="009D3EC2" w:rsidRDefault="00000000" w:rsidP="009D3EC2">
            <w:pPr>
              <w:pStyle w:val="Heading1"/>
            </w:pPr>
            <w:sdt>
              <w:sdtPr>
                <w:id w:val="61914896"/>
                <w:placeholder>
                  <w:docPart w:val="D2F619D49F45456FB0832C712F219DE4"/>
                </w:placeholder>
                <w:temporary/>
                <w:showingPlcHdr/>
                <w15:appearance w15:val="hidden"/>
                <w:text/>
              </w:sdtPr>
              <w:sdtContent>
                <w:r w:rsidR="009D3EC2" w:rsidRPr="005D36AC">
                  <w:t>Communication</w:t>
                </w:r>
              </w:sdtContent>
            </w:sdt>
          </w:p>
          <w:p w14:paraId="6C0C28E8" w14:textId="3B7B4BB9" w:rsidR="009D3EC2" w:rsidRPr="005D36AC" w:rsidRDefault="009D3EC2" w:rsidP="009D3EC2">
            <w:pPr>
              <w:rPr>
                <w:w w:val="105"/>
              </w:rPr>
            </w:pPr>
            <w:r w:rsidRPr="00046058">
              <w:rPr>
                <w:w w:val="105"/>
              </w:rPr>
              <w:t>I leverage various communication channels, including verbal, written, and non-verbal communication, to ensure messages are delivered accurately and comprehensively. I adapt my communication style to suit the needs and preferences of different audiences, whether it's providing detailed instructions, delivering persuasive presentations, or facilitating constructive discussions.</w:t>
            </w:r>
          </w:p>
        </w:tc>
      </w:tr>
      <w:tr w:rsidR="009D3EC2" w14:paraId="2DDC23B0" w14:textId="77777777" w:rsidTr="005E2090">
        <w:trPr>
          <w:trHeight w:val="1366"/>
        </w:trPr>
        <w:tc>
          <w:tcPr>
            <w:tcW w:w="3601" w:type="dxa"/>
            <w:tcBorders>
              <w:right w:val="single" w:sz="18" w:space="0" w:color="648276" w:themeColor="accent5"/>
            </w:tcBorders>
          </w:tcPr>
          <w:p w14:paraId="393AA7A8" w14:textId="77777777" w:rsidR="009D3EC2" w:rsidRDefault="009D3EC2" w:rsidP="009D3EC2"/>
        </w:tc>
        <w:tc>
          <w:tcPr>
            <w:tcW w:w="7189" w:type="dxa"/>
            <w:tcBorders>
              <w:top w:val="single" w:sz="8" w:space="0" w:color="648276" w:themeColor="accent5"/>
              <w:left w:val="single" w:sz="18" w:space="0" w:color="648276" w:themeColor="accent5"/>
              <w:bottom w:val="single" w:sz="8" w:space="0" w:color="648276" w:themeColor="accent5"/>
            </w:tcBorders>
          </w:tcPr>
          <w:p w14:paraId="1A3E9806" w14:textId="77777777" w:rsidR="009D3EC2" w:rsidRDefault="00000000" w:rsidP="009D3EC2">
            <w:pPr>
              <w:pStyle w:val="Heading1"/>
            </w:pPr>
            <w:sdt>
              <w:sdtPr>
                <w:id w:val="727186010"/>
                <w:placeholder>
                  <w:docPart w:val="0DAD86191F574444B1C4829FBAD6A7C6"/>
                </w:placeholder>
                <w:temporary/>
                <w:showingPlcHdr/>
                <w15:appearance w15:val="hidden"/>
                <w:text/>
              </w:sdtPr>
              <w:sdtContent>
                <w:r w:rsidR="009D3EC2" w:rsidRPr="005D36AC">
                  <w:t>Leadership</w:t>
                </w:r>
              </w:sdtContent>
            </w:sdt>
          </w:p>
          <w:p w14:paraId="6E5AD64C" w14:textId="7B5EAE93" w:rsidR="009D3EC2" w:rsidRDefault="009D3EC2" w:rsidP="009D3EC2">
            <w:r w:rsidRPr="00F41D8F">
              <w:t>My leadership style is collaborative and results-oriented, focused on setting clear goals, providing direction, and removing obstacles to ensure team success. I believe in leveraging the strengths of each individual and fostering a culture of trust, accountability, and continuous improvement. I am adept at building and motivating high-</w:t>
            </w:r>
            <w:r w:rsidRPr="00F41D8F">
              <w:lastRenderedPageBreak/>
              <w:t>performing teams, cultivating a shared vision, and driving alignment towards common goals.</w:t>
            </w:r>
          </w:p>
        </w:tc>
      </w:tr>
      <w:tr w:rsidR="009D3EC2" w14:paraId="6A61618D" w14:textId="77777777" w:rsidTr="00E8639E">
        <w:trPr>
          <w:trHeight w:val="149"/>
        </w:trPr>
        <w:tc>
          <w:tcPr>
            <w:tcW w:w="3601" w:type="dxa"/>
            <w:tcBorders>
              <w:right w:val="single" w:sz="18" w:space="0" w:color="648276" w:themeColor="accent5"/>
            </w:tcBorders>
          </w:tcPr>
          <w:p w14:paraId="7151D700" w14:textId="77777777" w:rsidR="009D3EC2" w:rsidRDefault="009D3EC2" w:rsidP="009D3EC2"/>
        </w:tc>
        <w:tc>
          <w:tcPr>
            <w:tcW w:w="7189" w:type="dxa"/>
            <w:tcBorders>
              <w:top w:val="single" w:sz="8" w:space="0" w:color="648276" w:themeColor="accent5"/>
              <w:left w:val="single" w:sz="18" w:space="0" w:color="648276" w:themeColor="accent5"/>
            </w:tcBorders>
          </w:tcPr>
          <w:p w14:paraId="6BB20073" w14:textId="77777777" w:rsidR="009D3EC2" w:rsidRDefault="00000000" w:rsidP="009D3EC2">
            <w:pPr>
              <w:pStyle w:val="Heading1"/>
            </w:pPr>
            <w:sdt>
              <w:sdtPr>
                <w:id w:val="-465741575"/>
                <w:placeholder>
                  <w:docPart w:val="58658D96AFC04D7E8548FCCA3F9E5423"/>
                </w:placeholder>
                <w:temporary/>
                <w:showingPlcHdr/>
                <w15:appearance w15:val="hidden"/>
                <w:text/>
              </w:sdtPr>
              <w:sdtContent>
                <w:r w:rsidR="009D3EC2" w:rsidRPr="005D36AC">
                  <w:t>References</w:t>
                </w:r>
              </w:sdtContent>
            </w:sdt>
          </w:p>
          <w:p w14:paraId="26C839E2" w14:textId="77777777" w:rsidR="009D3EC2" w:rsidRPr="000E1D44" w:rsidRDefault="00000000" w:rsidP="009D3EC2">
            <w:sdt>
              <w:sdtPr>
                <w:rPr>
                  <w:w w:val="105"/>
                </w:rPr>
                <w:id w:val="-290597087"/>
                <w:placeholder>
                  <w:docPart w:val="D1B3DFA16F514D3C9814762EE098FC03"/>
                </w:placeholder>
                <w:temporary/>
                <w:showingPlcHdr/>
                <w15:appearance w15:val="hidden"/>
              </w:sdtPr>
              <w:sdtContent>
                <w:r w:rsidR="009D3EC2" w:rsidRPr="0099359E">
                  <w:rPr>
                    <w:w w:val="105"/>
                  </w:rPr>
                  <w:t>Available upon request.</w:t>
                </w:r>
              </w:sdtContent>
            </w:sdt>
          </w:p>
        </w:tc>
      </w:tr>
    </w:tbl>
    <w:p w14:paraId="34E83EE2" w14:textId="77777777" w:rsidR="00C55D85" w:rsidRPr="005E2090" w:rsidRDefault="00C55D85" w:rsidP="00843C42">
      <w:pPr>
        <w:rPr>
          <w:sz w:val="12"/>
          <w:szCs w:val="14"/>
        </w:rPr>
      </w:pPr>
    </w:p>
    <w:sectPr w:rsidR="00C55D85" w:rsidRPr="005E2090" w:rsidSect="005E2090">
      <w:pgSz w:w="12240" w:h="15840" w:code="1"/>
      <w:pgMar w:top="720" w:right="720" w:bottom="720" w:left="720" w:header="432" w:footer="1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EA68C2" w14:textId="77777777" w:rsidR="005A430E" w:rsidRDefault="005A430E" w:rsidP="00F316AD">
      <w:r>
        <w:separator/>
      </w:r>
    </w:p>
  </w:endnote>
  <w:endnote w:type="continuationSeparator" w:id="0">
    <w:p w14:paraId="6777615F" w14:textId="77777777" w:rsidR="005A430E" w:rsidRDefault="005A430E" w:rsidP="00F316AD">
      <w:r>
        <w:continuationSeparator/>
      </w:r>
    </w:p>
  </w:endnote>
  <w:endnote w:type="continuationNotice" w:id="1">
    <w:p w14:paraId="3C89BBF2" w14:textId="77777777" w:rsidR="005A430E" w:rsidRDefault="005A430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3FF8E6" w14:textId="77777777" w:rsidR="005A430E" w:rsidRDefault="005A430E" w:rsidP="00F316AD">
      <w:r>
        <w:separator/>
      </w:r>
    </w:p>
  </w:footnote>
  <w:footnote w:type="continuationSeparator" w:id="0">
    <w:p w14:paraId="0FE40490" w14:textId="77777777" w:rsidR="005A430E" w:rsidRDefault="005A430E" w:rsidP="00F316AD">
      <w:r>
        <w:continuationSeparator/>
      </w:r>
    </w:p>
  </w:footnote>
  <w:footnote w:type="continuationNotice" w:id="1">
    <w:p w14:paraId="59608ED9" w14:textId="77777777" w:rsidR="005A430E" w:rsidRDefault="005A430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2964C4"/>
    <w:multiLevelType w:val="multilevel"/>
    <w:tmpl w:val="120A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11C6B30"/>
    <w:multiLevelType w:val="multilevel"/>
    <w:tmpl w:val="CEA63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D613599"/>
    <w:multiLevelType w:val="multilevel"/>
    <w:tmpl w:val="BAAA7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15770206">
    <w:abstractNumId w:val="1"/>
  </w:num>
  <w:num w:numId="2" w16cid:durableId="1487940243">
    <w:abstractNumId w:val="0"/>
  </w:num>
  <w:num w:numId="3" w16cid:durableId="8143715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BAD"/>
    <w:rsid w:val="0000199D"/>
    <w:rsid w:val="00004F32"/>
    <w:rsid w:val="0001399F"/>
    <w:rsid w:val="000152ED"/>
    <w:rsid w:val="00042185"/>
    <w:rsid w:val="00046058"/>
    <w:rsid w:val="00054744"/>
    <w:rsid w:val="000734D9"/>
    <w:rsid w:val="00095D41"/>
    <w:rsid w:val="000979AC"/>
    <w:rsid w:val="000D0D7B"/>
    <w:rsid w:val="000E1D44"/>
    <w:rsid w:val="000F172E"/>
    <w:rsid w:val="0013413E"/>
    <w:rsid w:val="00141D48"/>
    <w:rsid w:val="001477C7"/>
    <w:rsid w:val="001525F1"/>
    <w:rsid w:val="00155EDF"/>
    <w:rsid w:val="00180B5E"/>
    <w:rsid w:val="00182940"/>
    <w:rsid w:val="001A375F"/>
    <w:rsid w:val="001B7530"/>
    <w:rsid w:val="001E3CA4"/>
    <w:rsid w:val="001F1F0D"/>
    <w:rsid w:val="00203182"/>
    <w:rsid w:val="00205771"/>
    <w:rsid w:val="0020696E"/>
    <w:rsid w:val="0020790A"/>
    <w:rsid w:val="00216DFA"/>
    <w:rsid w:val="002356A2"/>
    <w:rsid w:val="0024775A"/>
    <w:rsid w:val="002616F6"/>
    <w:rsid w:val="00263514"/>
    <w:rsid w:val="00266EB2"/>
    <w:rsid w:val="00273842"/>
    <w:rsid w:val="00277B87"/>
    <w:rsid w:val="00294F12"/>
    <w:rsid w:val="002A0610"/>
    <w:rsid w:val="002A0658"/>
    <w:rsid w:val="002C3420"/>
    <w:rsid w:val="002C35DE"/>
    <w:rsid w:val="002D12DA"/>
    <w:rsid w:val="002E183F"/>
    <w:rsid w:val="002F612C"/>
    <w:rsid w:val="002F631A"/>
    <w:rsid w:val="002F7591"/>
    <w:rsid w:val="003019B2"/>
    <w:rsid w:val="0033344B"/>
    <w:rsid w:val="0034688D"/>
    <w:rsid w:val="003577D0"/>
    <w:rsid w:val="00361AF5"/>
    <w:rsid w:val="0039271B"/>
    <w:rsid w:val="00392EB2"/>
    <w:rsid w:val="003A6CF9"/>
    <w:rsid w:val="003D5FB5"/>
    <w:rsid w:val="003D6FEE"/>
    <w:rsid w:val="0040220A"/>
    <w:rsid w:val="0040233B"/>
    <w:rsid w:val="004129CF"/>
    <w:rsid w:val="004145F6"/>
    <w:rsid w:val="00417D5D"/>
    <w:rsid w:val="00431AEC"/>
    <w:rsid w:val="004362E3"/>
    <w:rsid w:val="00456163"/>
    <w:rsid w:val="004706DF"/>
    <w:rsid w:val="00470932"/>
    <w:rsid w:val="00471EDA"/>
    <w:rsid w:val="00485BE3"/>
    <w:rsid w:val="004916C0"/>
    <w:rsid w:val="004C03EB"/>
    <w:rsid w:val="004D2EFF"/>
    <w:rsid w:val="00507E93"/>
    <w:rsid w:val="00511A6E"/>
    <w:rsid w:val="005144A5"/>
    <w:rsid w:val="0057534A"/>
    <w:rsid w:val="00580A06"/>
    <w:rsid w:val="00590050"/>
    <w:rsid w:val="005926DB"/>
    <w:rsid w:val="005A1C14"/>
    <w:rsid w:val="005A430E"/>
    <w:rsid w:val="005D0A02"/>
    <w:rsid w:val="005D36AC"/>
    <w:rsid w:val="005E2090"/>
    <w:rsid w:val="005E38DA"/>
    <w:rsid w:val="00605A5B"/>
    <w:rsid w:val="0061020A"/>
    <w:rsid w:val="0061140C"/>
    <w:rsid w:val="00627AD7"/>
    <w:rsid w:val="006371E3"/>
    <w:rsid w:val="00644E38"/>
    <w:rsid w:val="00667FA9"/>
    <w:rsid w:val="006A747D"/>
    <w:rsid w:val="006B24E8"/>
    <w:rsid w:val="006C60E6"/>
    <w:rsid w:val="006D2DE6"/>
    <w:rsid w:val="006E6064"/>
    <w:rsid w:val="006E70D3"/>
    <w:rsid w:val="006F0354"/>
    <w:rsid w:val="00721572"/>
    <w:rsid w:val="0075312F"/>
    <w:rsid w:val="00761B85"/>
    <w:rsid w:val="007A6246"/>
    <w:rsid w:val="007A667F"/>
    <w:rsid w:val="007B0F94"/>
    <w:rsid w:val="007B6EB3"/>
    <w:rsid w:val="007C14FA"/>
    <w:rsid w:val="007C3500"/>
    <w:rsid w:val="007C75FB"/>
    <w:rsid w:val="007E5D59"/>
    <w:rsid w:val="00815943"/>
    <w:rsid w:val="00843C42"/>
    <w:rsid w:val="0084409A"/>
    <w:rsid w:val="008534BC"/>
    <w:rsid w:val="00860DB6"/>
    <w:rsid w:val="008714A2"/>
    <w:rsid w:val="0088104A"/>
    <w:rsid w:val="00893DC8"/>
    <w:rsid w:val="00896FA4"/>
    <w:rsid w:val="008A3AA7"/>
    <w:rsid w:val="008A50FA"/>
    <w:rsid w:val="008A59F0"/>
    <w:rsid w:val="008B507E"/>
    <w:rsid w:val="008C12DE"/>
    <w:rsid w:val="008D7260"/>
    <w:rsid w:val="00921EAD"/>
    <w:rsid w:val="009355DD"/>
    <w:rsid w:val="00960CEA"/>
    <w:rsid w:val="009727E7"/>
    <w:rsid w:val="0098122D"/>
    <w:rsid w:val="0099039E"/>
    <w:rsid w:val="00993257"/>
    <w:rsid w:val="0099359E"/>
    <w:rsid w:val="009941DA"/>
    <w:rsid w:val="009A46A4"/>
    <w:rsid w:val="009B1169"/>
    <w:rsid w:val="009C4DD6"/>
    <w:rsid w:val="009C7322"/>
    <w:rsid w:val="009D3EC2"/>
    <w:rsid w:val="009E17CA"/>
    <w:rsid w:val="009E6510"/>
    <w:rsid w:val="00A04B2A"/>
    <w:rsid w:val="00A06E97"/>
    <w:rsid w:val="00A1003D"/>
    <w:rsid w:val="00A169E1"/>
    <w:rsid w:val="00A30F44"/>
    <w:rsid w:val="00A56704"/>
    <w:rsid w:val="00A64E4E"/>
    <w:rsid w:val="00A759FB"/>
    <w:rsid w:val="00A77921"/>
    <w:rsid w:val="00A85652"/>
    <w:rsid w:val="00AB2CDC"/>
    <w:rsid w:val="00AD6C78"/>
    <w:rsid w:val="00AE26A6"/>
    <w:rsid w:val="00AE715B"/>
    <w:rsid w:val="00B014F8"/>
    <w:rsid w:val="00B0204B"/>
    <w:rsid w:val="00B07352"/>
    <w:rsid w:val="00B111F4"/>
    <w:rsid w:val="00B139BB"/>
    <w:rsid w:val="00B16CE5"/>
    <w:rsid w:val="00B2124F"/>
    <w:rsid w:val="00B22C82"/>
    <w:rsid w:val="00B35E40"/>
    <w:rsid w:val="00B36173"/>
    <w:rsid w:val="00B575FB"/>
    <w:rsid w:val="00B6190E"/>
    <w:rsid w:val="00BC43FC"/>
    <w:rsid w:val="00BD2DF3"/>
    <w:rsid w:val="00BD4217"/>
    <w:rsid w:val="00BF6E4A"/>
    <w:rsid w:val="00C02CE7"/>
    <w:rsid w:val="00C04C93"/>
    <w:rsid w:val="00C1095A"/>
    <w:rsid w:val="00C42F47"/>
    <w:rsid w:val="00C45E73"/>
    <w:rsid w:val="00C55D85"/>
    <w:rsid w:val="00C745B4"/>
    <w:rsid w:val="00C81523"/>
    <w:rsid w:val="00C83D0C"/>
    <w:rsid w:val="00CA2273"/>
    <w:rsid w:val="00CB53BB"/>
    <w:rsid w:val="00CD50FD"/>
    <w:rsid w:val="00CE1D1E"/>
    <w:rsid w:val="00CF51E3"/>
    <w:rsid w:val="00D4414E"/>
    <w:rsid w:val="00D47124"/>
    <w:rsid w:val="00D706D5"/>
    <w:rsid w:val="00D712D2"/>
    <w:rsid w:val="00D76335"/>
    <w:rsid w:val="00D93B73"/>
    <w:rsid w:val="00DA0D2A"/>
    <w:rsid w:val="00DA29CE"/>
    <w:rsid w:val="00DA2BC2"/>
    <w:rsid w:val="00DB4FF1"/>
    <w:rsid w:val="00DD5D7B"/>
    <w:rsid w:val="00DE7DBC"/>
    <w:rsid w:val="00DF41CE"/>
    <w:rsid w:val="00E01BE8"/>
    <w:rsid w:val="00E07C44"/>
    <w:rsid w:val="00E15FA9"/>
    <w:rsid w:val="00E64D7D"/>
    <w:rsid w:val="00E8639E"/>
    <w:rsid w:val="00F11E99"/>
    <w:rsid w:val="00F2368E"/>
    <w:rsid w:val="00F316AD"/>
    <w:rsid w:val="00F41D8F"/>
    <w:rsid w:val="00F4501B"/>
    <w:rsid w:val="00F8363C"/>
    <w:rsid w:val="00F90BAD"/>
    <w:rsid w:val="00FC2697"/>
    <w:rsid w:val="00FD14BC"/>
    <w:rsid w:val="00FE0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19BC95"/>
  <w15:chartTrackingRefBased/>
  <w15:docId w15:val="{3FD3DC0D-4740-4DF6-8ECD-00A944399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iPriority="1" w:qFormat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E8639E"/>
    <w:pPr>
      <w:spacing w:line="288" w:lineRule="auto"/>
    </w:pPr>
    <w:rPr>
      <w:color w:val="404040" w:themeColor="text1" w:themeTint="BF"/>
      <w:sz w:val="22"/>
    </w:rPr>
  </w:style>
  <w:style w:type="paragraph" w:styleId="Heading1">
    <w:name w:val="heading 1"/>
    <w:basedOn w:val="Normal"/>
    <w:next w:val="Normal"/>
    <w:link w:val="Heading1Char"/>
    <w:uiPriority w:val="3"/>
    <w:qFormat/>
    <w:rsid w:val="00AB2CDC"/>
    <w:pPr>
      <w:spacing w:before="120" w:after="120"/>
      <w:outlineLvl w:val="0"/>
    </w:pPr>
    <w:rPr>
      <w:rFonts w:asciiTheme="majorHAnsi" w:hAnsiTheme="majorHAnsi" w:cs="Times New Roman (Body CS)"/>
      <w:b/>
      <w:color w:val="648276" w:themeColor="accent5"/>
      <w:sz w:val="28"/>
    </w:rPr>
  </w:style>
  <w:style w:type="paragraph" w:styleId="Heading2">
    <w:name w:val="heading 2"/>
    <w:basedOn w:val="Normal"/>
    <w:next w:val="Normal"/>
    <w:link w:val="Heading2Char"/>
    <w:uiPriority w:val="3"/>
    <w:qFormat/>
    <w:rsid w:val="005D36AC"/>
    <w:pPr>
      <w:spacing w:before="40" w:line="240" w:lineRule="auto"/>
      <w:outlineLvl w:val="1"/>
    </w:pPr>
    <w:rPr>
      <w:i/>
      <w:sz w:val="20"/>
    </w:rPr>
  </w:style>
  <w:style w:type="paragraph" w:styleId="Heading3">
    <w:name w:val="heading 3"/>
    <w:basedOn w:val="Normal"/>
    <w:next w:val="Normal"/>
    <w:link w:val="Heading3Char"/>
    <w:uiPriority w:val="3"/>
    <w:qFormat/>
    <w:rsid w:val="005D36AC"/>
    <w:pPr>
      <w:keepNext/>
      <w:keepLines/>
      <w:spacing w:line="240" w:lineRule="auto"/>
      <w:outlineLvl w:val="2"/>
    </w:pPr>
    <w:rPr>
      <w:rFonts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3"/>
    <w:qFormat/>
    <w:rsid w:val="005D36AC"/>
    <w:pPr>
      <w:keepNext/>
      <w:keepLines/>
      <w:spacing w:line="240" w:lineRule="auto"/>
      <w:outlineLvl w:val="3"/>
    </w:pPr>
    <w:rPr>
      <w:rFonts w:eastAsiaTheme="majorEastAsia" w:cstheme="majorBidi"/>
      <w:iCs/>
      <w:color w:val="24293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8639E"/>
    <w:rPr>
      <w:color w:val="404040" w:themeColor="text1" w:themeTint="BF"/>
      <w:sz w:val="22"/>
    </w:rPr>
  </w:style>
  <w:style w:type="paragraph" w:styleId="Footer">
    <w:name w:val="footer"/>
    <w:basedOn w:val="Normal"/>
    <w:link w:val="Foot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8639E"/>
    <w:rPr>
      <w:color w:val="404040" w:themeColor="text1" w:themeTint="BF"/>
      <w:sz w:val="22"/>
    </w:rPr>
  </w:style>
  <w:style w:type="table" w:styleId="TableGrid">
    <w:name w:val="Table Grid"/>
    <w:basedOn w:val="TableNormal"/>
    <w:uiPriority w:val="39"/>
    <w:rsid w:val="00F316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qFormat/>
    <w:rsid w:val="00C42F47"/>
    <w:pPr>
      <w:spacing w:before="120" w:after="120" w:line="240" w:lineRule="auto"/>
    </w:pPr>
    <w:rPr>
      <w:rFonts w:asciiTheme="majorHAnsi" w:hAnsiTheme="majorHAnsi" w:cs="Times New Roman (Body CS)"/>
      <w:sz w:val="90"/>
    </w:rPr>
  </w:style>
  <w:style w:type="character" w:customStyle="1" w:styleId="TitleChar">
    <w:name w:val="Title Char"/>
    <w:basedOn w:val="DefaultParagraphFont"/>
    <w:link w:val="Title"/>
    <w:rsid w:val="00C42F47"/>
    <w:rPr>
      <w:rFonts w:asciiTheme="majorHAnsi" w:hAnsiTheme="majorHAnsi" w:cs="Times New Roman (Body CS)"/>
      <w:color w:val="000000" w:themeColor="text1"/>
      <w:sz w:val="90"/>
    </w:rPr>
  </w:style>
  <w:style w:type="paragraph" w:styleId="Subtitle">
    <w:name w:val="Subtitle"/>
    <w:basedOn w:val="Normal"/>
    <w:next w:val="Normal"/>
    <w:link w:val="SubtitleChar"/>
    <w:uiPriority w:val="2"/>
    <w:qFormat/>
    <w:rsid w:val="00C42F47"/>
    <w:pPr>
      <w:spacing w:before="120" w:after="120" w:line="240" w:lineRule="auto"/>
    </w:pPr>
    <w:rPr>
      <w:rFonts w:asciiTheme="majorHAnsi" w:hAnsiTheme="majorHAnsi" w:cs="Times New Roman (Body CS)"/>
      <w:b/>
      <w:sz w:val="44"/>
    </w:rPr>
  </w:style>
  <w:style w:type="character" w:customStyle="1" w:styleId="SubtitleChar">
    <w:name w:val="Subtitle Char"/>
    <w:basedOn w:val="DefaultParagraphFont"/>
    <w:link w:val="Subtitle"/>
    <w:uiPriority w:val="2"/>
    <w:rsid w:val="00E8639E"/>
    <w:rPr>
      <w:rFonts w:asciiTheme="majorHAnsi" w:hAnsiTheme="majorHAnsi" w:cs="Times New Roman (Body CS)"/>
      <w:b/>
      <w:color w:val="404040" w:themeColor="text1" w:themeTint="BF"/>
      <w:sz w:val="44"/>
    </w:rPr>
  </w:style>
  <w:style w:type="character" w:customStyle="1" w:styleId="Heading1Char">
    <w:name w:val="Heading 1 Char"/>
    <w:basedOn w:val="DefaultParagraphFont"/>
    <w:link w:val="Heading1"/>
    <w:uiPriority w:val="3"/>
    <w:rsid w:val="00E8639E"/>
    <w:rPr>
      <w:rFonts w:asciiTheme="majorHAnsi" w:hAnsiTheme="majorHAnsi" w:cs="Times New Roman (Body CS)"/>
      <w:b/>
      <w:color w:val="648276" w:themeColor="accent5"/>
      <w:sz w:val="28"/>
    </w:rPr>
  </w:style>
  <w:style w:type="character" w:customStyle="1" w:styleId="Heading2Char">
    <w:name w:val="Heading 2 Char"/>
    <w:basedOn w:val="DefaultParagraphFont"/>
    <w:link w:val="Heading2"/>
    <w:uiPriority w:val="3"/>
    <w:rsid w:val="005D36AC"/>
    <w:rPr>
      <w:i/>
      <w:color w:val="404040" w:themeColor="text1" w:themeTint="BF"/>
      <w:sz w:val="20"/>
    </w:rPr>
  </w:style>
  <w:style w:type="character" w:styleId="PlaceholderText">
    <w:name w:val="Placeholder Text"/>
    <w:basedOn w:val="DefaultParagraphFont"/>
    <w:uiPriority w:val="99"/>
    <w:semiHidden/>
    <w:rsid w:val="00A77921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3"/>
    <w:rsid w:val="00E8639E"/>
    <w:rPr>
      <w:rFonts w:eastAsiaTheme="majorEastAsia" w:cstheme="majorBidi"/>
      <w:color w:val="404040" w:themeColor="text1" w:themeTint="BF"/>
      <w:sz w:val="22"/>
    </w:rPr>
  </w:style>
  <w:style w:type="paragraph" w:customStyle="1" w:styleId="TitleAlt">
    <w:name w:val="Title Alt"/>
    <w:basedOn w:val="Normal"/>
    <w:uiPriority w:val="1"/>
    <w:qFormat/>
    <w:rsid w:val="00C42F47"/>
    <w:pPr>
      <w:spacing w:before="120" w:after="120" w:line="240" w:lineRule="auto"/>
    </w:pPr>
    <w:rPr>
      <w:rFonts w:asciiTheme="majorHAnsi" w:hAnsiTheme="majorHAnsi"/>
      <w:color w:val="648276" w:themeColor="accent5"/>
      <w:sz w:val="90"/>
    </w:rPr>
  </w:style>
  <w:style w:type="character" w:customStyle="1" w:styleId="Heading4Char">
    <w:name w:val="Heading 4 Char"/>
    <w:basedOn w:val="DefaultParagraphFont"/>
    <w:link w:val="Heading4"/>
    <w:uiPriority w:val="3"/>
    <w:rsid w:val="00E8639E"/>
    <w:rPr>
      <w:rFonts w:eastAsiaTheme="majorEastAsia" w:cstheme="majorBidi"/>
      <w:iCs/>
      <w:color w:val="242935" w:themeColor="accent1" w:themeShade="BF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17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esem\AppData\Roaming\Microsoft\Templates\Basic%20modern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C58F82A3FAA492A8AC44AC223E24E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4A8647-44EB-4A57-8C89-24DD66213DD7}"/>
      </w:docPartPr>
      <w:docPartBody>
        <w:p w:rsidR="006C5ECF" w:rsidRDefault="006C5ECF">
          <w:pPr>
            <w:pStyle w:val="9C58F82A3FAA492A8AC44AC223E24EE9"/>
          </w:pPr>
          <w:r w:rsidRPr="00605A5B">
            <w:t>Contact</w:t>
          </w:r>
        </w:p>
      </w:docPartBody>
    </w:docPart>
    <w:docPart>
      <w:docPartPr>
        <w:name w:val="52019D10B3AF488AA934FB3F6EDF06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8D7760-D24B-43D5-BBEA-AB28602FC4A0}"/>
      </w:docPartPr>
      <w:docPartBody>
        <w:p w:rsidR="006C5ECF" w:rsidRDefault="006C5ECF">
          <w:pPr>
            <w:pStyle w:val="52019D10B3AF488AA934FB3F6EDF06A7"/>
          </w:pPr>
          <w:r>
            <w:t>Education</w:t>
          </w:r>
        </w:p>
      </w:docPartBody>
    </w:docPart>
    <w:docPart>
      <w:docPartPr>
        <w:name w:val="9FA51C93E7114363939690A79E6465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281E26-C9A2-47CA-9815-7F5B45528152}"/>
      </w:docPartPr>
      <w:docPartBody>
        <w:p w:rsidR="006C5ECF" w:rsidRDefault="006C5ECF">
          <w:pPr>
            <w:pStyle w:val="9FA51C93E7114363939690A79E646581"/>
          </w:pPr>
          <w:r w:rsidRPr="000E1D44">
            <w:t>Key Skills</w:t>
          </w:r>
        </w:p>
      </w:docPartBody>
    </w:docPart>
    <w:docPart>
      <w:docPartPr>
        <w:name w:val="D39C31184DC642BDA891CFBC49891B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6CA3F6-1506-4A6C-9F46-7DB97ECAD130}"/>
      </w:docPartPr>
      <w:docPartBody>
        <w:p w:rsidR="006C5ECF" w:rsidRDefault="006C5ECF">
          <w:pPr>
            <w:pStyle w:val="D39C31184DC642BDA891CFBC49891BF6"/>
          </w:pPr>
          <w:r w:rsidRPr="0099359E">
            <w:t>Project Management</w:t>
          </w:r>
        </w:p>
      </w:docPartBody>
    </w:docPart>
    <w:docPart>
      <w:docPartPr>
        <w:name w:val="F287DC35F5484FCAAE6F75E72201CE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299D5A-6002-4EDA-9ED3-6BC86B3DE96F}"/>
      </w:docPartPr>
      <w:docPartBody>
        <w:p w:rsidR="006C5ECF" w:rsidRDefault="006C5ECF">
          <w:pPr>
            <w:pStyle w:val="F287DC35F5484FCAAE6F75E72201CEF2"/>
          </w:pPr>
          <w:r w:rsidRPr="0099359E">
            <w:t>Budget Planning</w:t>
          </w:r>
        </w:p>
      </w:docPartBody>
    </w:docPart>
    <w:docPart>
      <w:docPartPr>
        <w:name w:val="5B7E28C55EF84ABF8775FBC294D1AB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307CE2-95AD-4A1D-8ABC-E8813CADE505}"/>
      </w:docPartPr>
      <w:docPartBody>
        <w:p w:rsidR="006C5ECF" w:rsidRDefault="006C5ECF">
          <w:pPr>
            <w:pStyle w:val="5B7E28C55EF84ABF8775FBC294D1AB21"/>
          </w:pPr>
          <w:r w:rsidRPr="0099359E">
            <w:t>Communication</w:t>
          </w:r>
        </w:p>
      </w:docPartBody>
    </w:docPart>
    <w:docPart>
      <w:docPartPr>
        <w:name w:val="B5956D4DA8F44B249BEC17E6CA8C4A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7997F1-5FD9-44E1-8550-4911828898C4}"/>
      </w:docPartPr>
      <w:docPartBody>
        <w:p w:rsidR="006C5ECF" w:rsidRDefault="006C5ECF">
          <w:pPr>
            <w:pStyle w:val="B5956D4DA8F44B249BEC17E6CA8C4A77"/>
          </w:pPr>
          <w:r w:rsidRPr="0099359E">
            <w:t>Problem-solving</w:t>
          </w:r>
        </w:p>
      </w:docPartBody>
    </w:docPart>
    <w:docPart>
      <w:docPartPr>
        <w:name w:val="F33E3AE6E8D64D139FC7FF93374801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BC9AA5-C297-4BA1-BE85-99B9A8700033}"/>
      </w:docPartPr>
      <w:docPartBody>
        <w:p w:rsidR="006C5ECF" w:rsidRDefault="006C5ECF">
          <w:pPr>
            <w:pStyle w:val="F33E3AE6E8D64D139FC7FF93374801A1"/>
          </w:pPr>
          <w:r>
            <w:t>Experience</w:t>
          </w:r>
        </w:p>
      </w:docPartBody>
    </w:docPart>
    <w:docPart>
      <w:docPartPr>
        <w:name w:val="D2F619D49F45456FB0832C712F219D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04BBF5-B629-42D8-9431-C0B522115555}"/>
      </w:docPartPr>
      <w:docPartBody>
        <w:p w:rsidR="00ED19E4" w:rsidRDefault="00ED19E4" w:rsidP="00ED19E4">
          <w:pPr>
            <w:pStyle w:val="D2F619D49F45456FB0832C712F219DE4"/>
          </w:pPr>
          <w:r w:rsidRPr="005D36AC">
            <w:t>Communication</w:t>
          </w:r>
        </w:p>
      </w:docPartBody>
    </w:docPart>
    <w:docPart>
      <w:docPartPr>
        <w:name w:val="0DAD86191F574444B1C4829FBAD6A7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219440-CA69-4EDD-A8CA-49B81EEB8124}"/>
      </w:docPartPr>
      <w:docPartBody>
        <w:p w:rsidR="00ED19E4" w:rsidRDefault="00ED19E4" w:rsidP="00ED19E4">
          <w:pPr>
            <w:pStyle w:val="0DAD86191F574444B1C4829FBAD6A7C6"/>
          </w:pPr>
          <w:r w:rsidRPr="005D36AC">
            <w:t>Leadership</w:t>
          </w:r>
        </w:p>
      </w:docPartBody>
    </w:docPart>
    <w:docPart>
      <w:docPartPr>
        <w:name w:val="58658D96AFC04D7E8548FCCA3F9E54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463A08-F9D5-44B3-947E-8B77BDB9DBFB}"/>
      </w:docPartPr>
      <w:docPartBody>
        <w:p w:rsidR="00ED19E4" w:rsidRDefault="00ED19E4" w:rsidP="00ED19E4">
          <w:pPr>
            <w:pStyle w:val="58658D96AFC04D7E8548FCCA3F9E5423"/>
          </w:pPr>
          <w:r w:rsidRPr="005D36AC">
            <w:t>References</w:t>
          </w:r>
        </w:p>
      </w:docPartBody>
    </w:docPart>
    <w:docPart>
      <w:docPartPr>
        <w:name w:val="D1B3DFA16F514D3C9814762EE098FC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7F6E55-268E-44D5-9B73-227EE23B321D}"/>
      </w:docPartPr>
      <w:docPartBody>
        <w:p w:rsidR="00ED19E4" w:rsidRDefault="00ED19E4" w:rsidP="00ED19E4">
          <w:pPr>
            <w:pStyle w:val="D1B3DFA16F514D3C9814762EE098FC03"/>
          </w:pPr>
          <w:r w:rsidRPr="0099359E">
            <w:rPr>
              <w:w w:val="105"/>
            </w:rPr>
            <w:t>Available upon request.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ECF"/>
    <w:rsid w:val="000C5D40"/>
    <w:rsid w:val="00246FFD"/>
    <w:rsid w:val="006C5ECF"/>
    <w:rsid w:val="007A6246"/>
    <w:rsid w:val="008714A2"/>
    <w:rsid w:val="00D97419"/>
    <w:rsid w:val="00ED1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9C58F82A3FAA492A8AC44AC223E24EE9">
    <w:name w:val="9C58F82A3FAA492A8AC44AC223E24EE9"/>
  </w:style>
  <w:style w:type="paragraph" w:customStyle="1" w:styleId="52019D10B3AF488AA934FB3F6EDF06A7">
    <w:name w:val="52019D10B3AF488AA934FB3F6EDF06A7"/>
  </w:style>
  <w:style w:type="paragraph" w:customStyle="1" w:styleId="9FA51C93E7114363939690A79E646581">
    <w:name w:val="9FA51C93E7114363939690A79E646581"/>
  </w:style>
  <w:style w:type="paragraph" w:customStyle="1" w:styleId="8F008A5F37104C3B9A0B082CDDC46BBB">
    <w:name w:val="8F008A5F37104C3B9A0B082CDDC46BBB"/>
  </w:style>
  <w:style w:type="paragraph" w:customStyle="1" w:styleId="D39C31184DC642BDA891CFBC49891BF6">
    <w:name w:val="D39C31184DC642BDA891CFBC49891BF6"/>
  </w:style>
  <w:style w:type="paragraph" w:customStyle="1" w:styleId="F287DC35F5484FCAAE6F75E72201CEF2">
    <w:name w:val="F287DC35F5484FCAAE6F75E72201CEF2"/>
  </w:style>
  <w:style w:type="paragraph" w:customStyle="1" w:styleId="5B7E28C55EF84ABF8775FBC294D1AB21">
    <w:name w:val="5B7E28C55EF84ABF8775FBC294D1AB21"/>
  </w:style>
  <w:style w:type="paragraph" w:customStyle="1" w:styleId="B5956D4DA8F44B249BEC17E6CA8C4A77">
    <w:name w:val="B5956D4DA8F44B249BEC17E6CA8C4A77"/>
  </w:style>
  <w:style w:type="paragraph" w:customStyle="1" w:styleId="F33E3AE6E8D64D139FC7FF93374801A1">
    <w:name w:val="F33E3AE6E8D64D139FC7FF93374801A1"/>
  </w:style>
  <w:style w:type="paragraph" w:customStyle="1" w:styleId="D2F619D49F45456FB0832C712F219DE4">
    <w:name w:val="D2F619D49F45456FB0832C712F219DE4"/>
    <w:rsid w:val="00ED19E4"/>
  </w:style>
  <w:style w:type="paragraph" w:customStyle="1" w:styleId="0DAD86191F574444B1C4829FBAD6A7C6">
    <w:name w:val="0DAD86191F574444B1C4829FBAD6A7C6"/>
    <w:rsid w:val="00ED19E4"/>
  </w:style>
  <w:style w:type="paragraph" w:customStyle="1" w:styleId="58658D96AFC04D7E8548FCCA3F9E5423">
    <w:name w:val="58658D96AFC04D7E8548FCCA3F9E5423"/>
    <w:rsid w:val="00ED19E4"/>
  </w:style>
  <w:style w:type="paragraph" w:customStyle="1" w:styleId="D1B3DFA16F514D3C9814762EE098FC03">
    <w:name w:val="D1B3DFA16F514D3C9814762EE098FC03"/>
    <w:rsid w:val="00ED19E4"/>
  </w:style>
  <w:style w:type="paragraph" w:customStyle="1" w:styleId="113A3114A753486BA4919A96A78AC8E1">
    <w:name w:val="113A3114A753486BA4919A96A78AC8E1"/>
    <w:rsid w:val="00246FFD"/>
  </w:style>
  <w:style w:type="paragraph" w:customStyle="1" w:styleId="9FC2489683C44793A9D8DBB6E81DC425">
    <w:name w:val="9FC2489683C44793A9D8DBB6E81DC425"/>
    <w:rsid w:val="00246FF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dernResume">
  <a:themeElements>
    <a:clrScheme name="ModernResume">
      <a:dk1>
        <a:srgbClr val="000000"/>
      </a:dk1>
      <a:lt1>
        <a:srgbClr val="FFFFFF"/>
      </a:lt1>
      <a:dk2>
        <a:srgbClr val="775F55"/>
      </a:dk2>
      <a:lt2>
        <a:srgbClr val="EBDDC3"/>
      </a:lt2>
      <a:accent1>
        <a:srgbClr val="303848"/>
      </a:accent1>
      <a:accent2>
        <a:srgbClr val="BF9268"/>
      </a:accent2>
      <a:accent3>
        <a:srgbClr val="A5AB81"/>
      </a:accent3>
      <a:accent4>
        <a:srgbClr val="D8B25C"/>
      </a:accent4>
      <a:accent5>
        <a:srgbClr val="648276"/>
      </a:accent5>
      <a:accent6>
        <a:srgbClr val="968C8C"/>
      </a:accent6>
      <a:hlink>
        <a:srgbClr val="F7B615"/>
      </a:hlink>
      <a:folHlink>
        <a:srgbClr val="704404"/>
      </a:folHlink>
    </a:clrScheme>
    <a:fontScheme name="Custom 2">
      <a:majorFont>
        <a:latin typeface="Georgi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E81D349-9164-409A-86A7-1900526381D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E68E47EB-B2BF-4E93-A5C0-AB358882F12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3B76F39-2901-49A1-8324-B1651277BA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Basic modern resume</Template>
  <TotalTime>22</TotalTime>
  <Pages>3</Pages>
  <Words>698</Words>
  <Characters>3984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Sullivan</dc:creator>
  <cp:keywords/>
  <dc:description/>
  <cp:lastModifiedBy>Michael Sullivan</cp:lastModifiedBy>
  <cp:revision>21</cp:revision>
  <dcterms:created xsi:type="dcterms:W3CDTF">2025-06-29T02:59:00Z</dcterms:created>
  <dcterms:modified xsi:type="dcterms:W3CDTF">2026-01-11T00:34:00Z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